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EFKIH+TimesNewRoman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宋体+′...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10053"/>
    <w:multiLevelType w:val="multilevel"/>
    <w:tmpl w:val="0AA10053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C9B5B7E"/>
    <w:multiLevelType w:val="multilevel"/>
    <w:tmpl w:val="0C9B5B7E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3BB123A"/>
    <w:multiLevelType w:val="multilevel"/>
    <w:tmpl w:val="13BB123A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2D0909"/>
    <w:multiLevelType w:val="multilevel"/>
    <w:tmpl w:val="192D0909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F5A5F10"/>
    <w:multiLevelType w:val="multilevel"/>
    <w:tmpl w:val="2F5A5F10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F392F5C"/>
    <w:multiLevelType w:val="multilevel"/>
    <w:tmpl w:val="3F392F5C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56594AAD"/>
    <w:multiLevelType w:val="multilevel"/>
    <w:tmpl w:val="56594AAD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7766599"/>
    <w:multiLevelType w:val="multilevel"/>
    <w:tmpl w:val="67766599"/>
    <w:lvl w:ilvl="0" w:tentative="0">
      <w:start w:val="1"/>
      <w:numFmt w:val="lowerLetter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B403508"/>
    <w:multiLevelType w:val="multilevel"/>
    <w:tmpl w:val="6B403508"/>
    <w:lvl w:ilvl="0" w:tentative="0">
      <w:start w:val="1"/>
      <w:numFmt w:val="decimal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34745C8"/>
    <w:multiLevelType w:val="multilevel"/>
    <w:tmpl w:val="734745C8"/>
    <w:lvl w:ilvl="0" w:tentative="0">
      <w:start w:val="1"/>
      <w:numFmt w:val="decimal"/>
      <w:suff w:val="nothing"/>
      <w:lvlText w:val="（%1）"/>
      <w:lvlJc w:val="left"/>
      <w:pPr>
        <w:ind w:left="431" w:firstLine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91" w:hanging="420"/>
      </w:pPr>
    </w:lvl>
    <w:lvl w:ilvl="2" w:tentative="0">
      <w:start w:val="1"/>
      <w:numFmt w:val="lowerRoman"/>
      <w:lvlText w:val="%3."/>
      <w:lvlJc w:val="right"/>
      <w:pPr>
        <w:ind w:left="2111" w:hanging="420"/>
      </w:pPr>
    </w:lvl>
    <w:lvl w:ilvl="3" w:tentative="0">
      <w:start w:val="1"/>
      <w:numFmt w:val="decimal"/>
      <w:lvlText w:val="%4."/>
      <w:lvlJc w:val="left"/>
      <w:pPr>
        <w:ind w:left="2531" w:hanging="420"/>
      </w:pPr>
    </w:lvl>
    <w:lvl w:ilvl="4" w:tentative="0">
      <w:start w:val="1"/>
      <w:numFmt w:val="lowerLetter"/>
      <w:lvlText w:val="%5)"/>
      <w:lvlJc w:val="left"/>
      <w:pPr>
        <w:ind w:left="2951" w:hanging="420"/>
      </w:pPr>
    </w:lvl>
    <w:lvl w:ilvl="5" w:tentative="0">
      <w:start w:val="1"/>
      <w:numFmt w:val="lowerRoman"/>
      <w:lvlText w:val="%6."/>
      <w:lvlJc w:val="right"/>
      <w:pPr>
        <w:ind w:left="3371" w:hanging="420"/>
      </w:pPr>
    </w:lvl>
    <w:lvl w:ilvl="6" w:tentative="0">
      <w:start w:val="1"/>
      <w:numFmt w:val="decimal"/>
      <w:lvlText w:val="%7."/>
      <w:lvlJc w:val="left"/>
      <w:pPr>
        <w:ind w:left="3791" w:hanging="420"/>
      </w:pPr>
    </w:lvl>
    <w:lvl w:ilvl="7" w:tentative="0">
      <w:start w:val="1"/>
      <w:numFmt w:val="lowerLetter"/>
      <w:lvlText w:val="%8)"/>
      <w:lvlJc w:val="left"/>
      <w:pPr>
        <w:ind w:left="4211" w:hanging="420"/>
      </w:pPr>
    </w:lvl>
    <w:lvl w:ilvl="8" w:tentative="0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A874BF"/>
    <w:rsid w:val="0000171E"/>
    <w:rsid w:val="000164B2"/>
    <w:rsid w:val="00050E21"/>
    <w:rsid w:val="00062F97"/>
    <w:rsid w:val="00071F6F"/>
    <w:rsid w:val="00072A6A"/>
    <w:rsid w:val="00083907"/>
    <w:rsid w:val="00091F02"/>
    <w:rsid w:val="000A2D0A"/>
    <w:rsid w:val="000A5BD0"/>
    <w:rsid w:val="000B7A5C"/>
    <w:rsid w:val="000D552D"/>
    <w:rsid w:val="000E3203"/>
    <w:rsid w:val="000F1728"/>
    <w:rsid w:val="000F2BD4"/>
    <w:rsid w:val="000F2FE3"/>
    <w:rsid w:val="000F32F5"/>
    <w:rsid w:val="000F7E78"/>
    <w:rsid w:val="00117201"/>
    <w:rsid w:val="00117B33"/>
    <w:rsid w:val="00117D4E"/>
    <w:rsid w:val="001262F3"/>
    <w:rsid w:val="00130202"/>
    <w:rsid w:val="0015672E"/>
    <w:rsid w:val="00156F88"/>
    <w:rsid w:val="001615FE"/>
    <w:rsid w:val="0017133E"/>
    <w:rsid w:val="00172EF0"/>
    <w:rsid w:val="001803D1"/>
    <w:rsid w:val="00184C58"/>
    <w:rsid w:val="0018795A"/>
    <w:rsid w:val="00191858"/>
    <w:rsid w:val="001A7BC6"/>
    <w:rsid w:val="001A7BF9"/>
    <w:rsid w:val="001B226A"/>
    <w:rsid w:val="001B427F"/>
    <w:rsid w:val="001B549C"/>
    <w:rsid w:val="001F5206"/>
    <w:rsid w:val="00213B84"/>
    <w:rsid w:val="00223C01"/>
    <w:rsid w:val="00224139"/>
    <w:rsid w:val="002244F7"/>
    <w:rsid w:val="00227D09"/>
    <w:rsid w:val="002403CD"/>
    <w:rsid w:val="00241545"/>
    <w:rsid w:val="002463E1"/>
    <w:rsid w:val="00246A04"/>
    <w:rsid w:val="00250DFD"/>
    <w:rsid w:val="00250EDD"/>
    <w:rsid w:val="002579C8"/>
    <w:rsid w:val="002671C8"/>
    <w:rsid w:val="002768C5"/>
    <w:rsid w:val="002770DA"/>
    <w:rsid w:val="0028184B"/>
    <w:rsid w:val="00285A56"/>
    <w:rsid w:val="0029744E"/>
    <w:rsid w:val="002A35E5"/>
    <w:rsid w:val="002A5380"/>
    <w:rsid w:val="002B7790"/>
    <w:rsid w:val="002C55CC"/>
    <w:rsid w:val="002E2E65"/>
    <w:rsid w:val="002F3C33"/>
    <w:rsid w:val="00300972"/>
    <w:rsid w:val="0030102B"/>
    <w:rsid w:val="00324EF7"/>
    <w:rsid w:val="00337DBF"/>
    <w:rsid w:val="00354F03"/>
    <w:rsid w:val="00355EDD"/>
    <w:rsid w:val="00356193"/>
    <w:rsid w:val="00387F34"/>
    <w:rsid w:val="0039723C"/>
    <w:rsid w:val="003A2459"/>
    <w:rsid w:val="003C151A"/>
    <w:rsid w:val="003E03A2"/>
    <w:rsid w:val="003F05E6"/>
    <w:rsid w:val="003F20D7"/>
    <w:rsid w:val="003F75CE"/>
    <w:rsid w:val="00402677"/>
    <w:rsid w:val="00403BBA"/>
    <w:rsid w:val="004109F2"/>
    <w:rsid w:val="0041699B"/>
    <w:rsid w:val="00417FBA"/>
    <w:rsid w:val="004258E1"/>
    <w:rsid w:val="0043796D"/>
    <w:rsid w:val="00442379"/>
    <w:rsid w:val="00454B6A"/>
    <w:rsid w:val="00455F5B"/>
    <w:rsid w:val="00460CE5"/>
    <w:rsid w:val="00470BD9"/>
    <w:rsid w:val="00475EF6"/>
    <w:rsid w:val="00482F5E"/>
    <w:rsid w:val="00484DB1"/>
    <w:rsid w:val="004A19E4"/>
    <w:rsid w:val="004A6326"/>
    <w:rsid w:val="004A7037"/>
    <w:rsid w:val="004B1ECC"/>
    <w:rsid w:val="004B43D8"/>
    <w:rsid w:val="004C0CBB"/>
    <w:rsid w:val="004C5AB5"/>
    <w:rsid w:val="004C7D45"/>
    <w:rsid w:val="004D69B7"/>
    <w:rsid w:val="004F3EB7"/>
    <w:rsid w:val="004F59E4"/>
    <w:rsid w:val="004F7039"/>
    <w:rsid w:val="004F799E"/>
    <w:rsid w:val="004F7F3C"/>
    <w:rsid w:val="00500A8D"/>
    <w:rsid w:val="005049B1"/>
    <w:rsid w:val="005154D5"/>
    <w:rsid w:val="00520FB7"/>
    <w:rsid w:val="00525680"/>
    <w:rsid w:val="00531138"/>
    <w:rsid w:val="0053578C"/>
    <w:rsid w:val="00536CDA"/>
    <w:rsid w:val="00541129"/>
    <w:rsid w:val="005429AB"/>
    <w:rsid w:val="00544889"/>
    <w:rsid w:val="00547A55"/>
    <w:rsid w:val="00557160"/>
    <w:rsid w:val="0056014A"/>
    <w:rsid w:val="0056385A"/>
    <w:rsid w:val="005656E3"/>
    <w:rsid w:val="00567AA9"/>
    <w:rsid w:val="005712F1"/>
    <w:rsid w:val="005918F0"/>
    <w:rsid w:val="00595294"/>
    <w:rsid w:val="005A3CC2"/>
    <w:rsid w:val="005C0262"/>
    <w:rsid w:val="005C1A64"/>
    <w:rsid w:val="005D292B"/>
    <w:rsid w:val="005D3771"/>
    <w:rsid w:val="005D5940"/>
    <w:rsid w:val="005D7EAF"/>
    <w:rsid w:val="005E0F5E"/>
    <w:rsid w:val="005E5BEC"/>
    <w:rsid w:val="006034F0"/>
    <w:rsid w:val="00617421"/>
    <w:rsid w:val="00625078"/>
    <w:rsid w:val="00625682"/>
    <w:rsid w:val="006451EF"/>
    <w:rsid w:val="0065127B"/>
    <w:rsid w:val="0065477A"/>
    <w:rsid w:val="00657248"/>
    <w:rsid w:val="0066022B"/>
    <w:rsid w:val="006633C1"/>
    <w:rsid w:val="00664FAA"/>
    <w:rsid w:val="00667D15"/>
    <w:rsid w:val="006818A2"/>
    <w:rsid w:val="00685D2D"/>
    <w:rsid w:val="00686237"/>
    <w:rsid w:val="006876B3"/>
    <w:rsid w:val="006A2CDF"/>
    <w:rsid w:val="006A6E45"/>
    <w:rsid w:val="006A742C"/>
    <w:rsid w:val="006B523F"/>
    <w:rsid w:val="006C24F0"/>
    <w:rsid w:val="006D074F"/>
    <w:rsid w:val="006D1D7B"/>
    <w:rsid w:val="006E7843"/>
    <w:rsid w:val="00701B4A"/>
    <w:rsid w:val="007039DC"/>
    <w:rsid w:val="0070736F"/>
    <w:rsid w:val="0072217C"/>
    <w:rsid w:val="00723C1E"/>
    <w:rsid w:val="007246A3"/>
    <w:rsid w:val="00727A26"/>
    <w:rsid w:val="0073435F"/>
    <w:rsid w:val="0074484D"/>
    <w:rsid w:val="00747F65"/>
    <w:rsid w:val="007506EE"/>
    <w:rsid w:val="00760BB3"/>
    <w:rsid w:val="007674B8"/>
    <w:rsid w:val="007959A3"/>
    <w:rsid w:val="007A4031"/>
    <w:rsid w:val="007D6859"/>
    <w:rsid w:val="007E0CCE"/>
    <w:rsid w:val="007E434B"/>
    <w:rsid w:val="007E6524"/>
    <w:rsid w:val="007F7C45"/>
    <w:rsid w:val="00835A78"/>
    <w:rsid w:val="00840844"/>
    <w:rsid w:val="0084310E"/>
    <w:rsid w:val="008475E4"/>
    <w:rsid w:val="00850FEE"/>
    <w:rsid w:val="008543B6"/>
    <w:rsid w:val="0087798A"/>
    <w:rsid w:val="00880BDE"/>
    <w:rsid w:val="00881EEB"/>
    <w:rsid w:val="00894B64"/>
    <w:rsid w:val="00895346"/>
    <w:rsid w:val="008A0663"/>
    <w:rsid w:val="008A1492"/>
    <w:rsid w:val="008A4077"/>
    <w:rsid w:val="008F4C13"/>
    <w:rsid w:val="00902C4C"/>
    <w:rsid w:val="00906D70"/>
    <w:rsid w:val="009216A2"/>
    <w:rsid w:val="00926789"/>
    <w:rsid w:val="00946D36"/>
    <w:rsid w:val="00951AAA"/>
    <w:rsid w:val="009875B5"/>
    <w:rsid w:val="009907C4"/>
    <w:rsid w:val="00990DA9"/>
    <w:rsid w:val="00996E50"/>
    <w:rsid w:val="009A0285"/>
    <w:rsid w:val="009D0194"/>
    <w:rsid w:val="009D1A88"/>
    <w:rsid w:val="009D522B"/>
    <w:rsid w:val="009E3A9D"/>
    <w:rsid w:val="00A07FB7"/>
    <w:rsid w:val="00A12332"/>
    <w:rsid w:val="00A16D11"/>
    <w:rsid w:val="00A235C6"/>
    <w:rsid w:val="00A31BAE"/>
    <w:rsid w:val="00A33C64"/>
    <w:rsid w:val="00A35029"/>
    <w:rsid w:val="00A40410"/>
    <w:rsid w:val="00A47EA7"/>
    <w:rsid w:val="00A63FD9"/>
    <w:rsid w:val="00A77CCB"/>
    <w:rsid w:val="00A81298"/>
    <w:rsid w:val="00A874BF"/>
    <w:rsid w:val="00AA1A28"/>
    <w:rsid w:val="00AA624F"/>
    <w:rsid w:val="00AE082F"/>
    <w:rsid w:val="00AF44C9"/>
    <w:rsid w:val="00AF6E8D"/>
    <w:rsid w:val="00B01977"/>
    <w:rsid w:val="00B118BB"/>
    <w:rsid w:val="00B13C0E"/>
    <w:rsid w:val="00B35047"/>
    <w:rsid w:val="00B36E2D"/>
    <w:rsid w:val="00B41A1E"/>
    <w:rsid w:val="00B42047"/>
    <w:rsid w:val="00B577D0"/>
    <w:rsid w:val="00B5797B"/>
    <w:rsid w:val="00B70D21"/>
    <w:rsid w:val="00B722FE"/>
    <w:rsid w:val="00B74775"/>
    <w:rsid w:val="00B766B9"/>
    <w:rsid w:val="00B900BD"/>
    <w:rsid w:val="00BA059D"/>
    <w:rsid w:val="00BA0AA1"/>
    <w:rsid w:val="00BA7CD5"/>
    <w:rsid w:val="00BB3B7C"/>
    <w:rsid w:val="00BB66F7"/>
    <w:rsid w:val="00BC3314"/>
    <w:rsid w:val="00BC768C"/>
    <w:rsid w:val="00BD3571"/>
    <w:rsid w:val="00BD643F"/>
    <w:rsid w:val="00BE2646"/>
    <w:rsid w:val="00BF4FE8"/>
    <w:rsid w:val="00C02377"/>
    <w:rsid w:val="00C05DEF"/>
    <w:rsid w:val="00C11DF2"/>
    <w:rsid w:val="00C17278"/>
    <w:rsid w:val="00C20D9B"/>
    <w:rsid w:val="00C2161E"/>
    <w:rsid w:val="00C23912"/>
    <w:rsid w:val="00C33F04"/>
    <w:rsid w:val="00C34D9D"/>
    <w:rsid w:val="00C40E82"/>
    <w:rsid w:val="00C503B8"/>
    <w:rsid w:val="00C512E8"/>
    <w:rsid w:val="00C56541"/>
    <w:rsid w:val="00C648E1"/>
    <w:rsid w:val="00C80A7A"/>
    <w:rsid w:val="00C84EF0"/>
    <w:rsid w:val="00C916FD"/>
    <w:rsid w:val="00C92DCA"/>
    <w:rsid w:val="00C94B5B"/>
    <w:rsid w:val="00CA12A6"/>
    <w:rsid w:val="00CB25C4"/>
    <w:rsid w:val="00CC302A"/>
    <w:rsid w:val="00CC56B4"/>
    <w:rsid w:val="00CC6415"/>
    <w:rsid w:val="00CC6D81"/>
    <w:rsid w:val="00CD2AC3"/>
    <w:rsid w:val="00CD64D6"/>
    <w:rsid w:val="00CF6E43"/>
    <w:rsid w:val="00CF7995"/>
    <w:rsid w:val="00D105C2"/>
    <w:rsid w:val="00D162BF"/>
    <w:rsid w:val="00D43EA4"/>
    <w:rsid w:val="00D610CB"/>
    <w:rsid w:val="00D624C3"/>
    <w:rsid w:val="00D6335F"/>
    <w:rsid w:val="00D67D0E"/>
    <w:rsid w:val="00D7488F"/>
    <w:rsid w:val="00D75FA4"/>
    <w:rsid w:val="00D81BF6"/>
    <w:rsid w:val="00D86200"/>
    <w:rsid w:val="00D8631D"/>
    <w:rsid w:val="00DB2448"/>
    <w:rsid w:val="00DB2C2F"/>
    <w:rsid w:val="00DB632A"/>
    <w:rsid w:val="00DC4D57"/>
    <w:rsid w:val="00DD0353"/>
    <w:rsid w:val="00DF03C8"/>
    <w:rsid w:val="00DF3195"/>
    <w:rsid w:val="00E02B67"/>
    <w:rsid w:val="00E038FA"/>
    <w:rsid w:val="00E20D5A"/>
    <w:rsid w:val="00E20F4F"/>
    <w:rsid w:val="00E429B8"/>
    <w:rsid w:val="00E53DC9"/>
    <w:rsid w:val="00E6178B"/>
    <w:rsid w:val="00E61D30"/>
    <w:rsid w:val="00E63607"/>
    <w:rsid w:val="00E63842"/>
    <w:rsid w:val="00E639AD"/>
    <w:rsid w:val="00E8034E"/>
    <w:rsid w:val="00E80E18"/>
    <w:rsid w:val="00E96B99"/>
    <w:rsid w:val="00EA19D2"/>
    <w:rsid w:val="00EC3392"/>
    <w:rsid w:val="00EC4206"/>
    <w:rsid w:val="00ED2441"/>
    <w:rsid w:val="00ED295E"/>
    <w:rsid w:val="00ED6582"/>
    <w:rsid w:val="00ED7931"/>
    <w:rsid w:val="00EE42C4"/>
    <w:rsid w:val="00EF2A45"/>
    <w:rsid w:val="00EF33AA"/>
    <w:rsid w:val="00EF4E22"/>
    <w:rsid w:val="00F06771"/>
    <w:rsid w:val="00F306E1"/>
    <w:rsid w:val="00F31300"/>
    <w:rsid w:val="00F364FA"/>
    <w:rsid w:val="00F37DDD"/>
    <w:rsid w:val="00F4671B"/>
    <w:rsid w:val="00F671CB"/>
    <w:rsid w:val="00F70F06"/>
    <w:rsid w:val="00F73069"/>
    <w:rsid w:val="00F758E0"/>
    <w:rsid w:val="00F77ABC"/>
    <w:rsid w:val="00F77F4F"/>
    <w:rsid w:val="00F90447"/>
    <w:rsid w:val="00F967A9"/>
    <w:rsid w:val="00FB230F"/>
    <w:rsid w:val="00FC4E28"/>
    <w:rsid w:val="00FC5CFA"/>
    <w:rsid w:val="00FC5FA8"/>
    <w:rsid w:val="00FD1310"/>
    <w:rsid w:val="00FE1A2D"/>
    <w:rsid w:val="00FE5B1F"/>
    <w:rsid w:val="00FF382B"/>
    <w:rsid w:val="00FF7BDE"/>
    <w:rsid w:val="0ABF0394"/>
    <w:rsid w:val="0B5D7BAD"/>
    <w:rsid w:val="12DC3AAD"/>
    <w:rsid w:val="1BB44F0A"/>
    <w:rsid w:val="3D726884"/>
    <w:rsid w:val="3FB13A48"/>
    <w:rsid w:val="46396545"/>
    <w:rsid w:val="50080E5D"/>
    <w:rsid w:val="55821FC3"/>
    <w:rsid w:val="6CE6692B"/>
    <w:rsid w:val="6FB95E7D"/>
    <w:rsid w:val="7D01032D"/>
    <w:rsid w:val="7FB3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120" w:after="120"/>
      <w:ind w:firstLine="200" w:firstLineChars="200"/>
      <w:jc w:val="both"/>
    </w:pPr>
    <w:rPr>
      <w:rFonts w:ascii="Times New Roman" w:hAnsi="Times New Roman" w:cs="Times New Roman" w:eastAsia="宋体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18"/>
    <w:qFormat/>
    <w:uiPriority w:val="9"/>
    <w:pPr>
      <w:keepNext/>
      <w:keepLines/>
      <w:spacing w:before="360" w:after="360"/>
      <w:ind w:firstLine="0" w:firstLineChars="0"/>
      <w:jc w:val="center"/>
      <w:outlineLvl w:val="0"/>
    </w:pPr>
    <w:rPr>
      <w:rFonts w:ascii="Times New Roman" w:hAnsi="Times New Roman" w:cs="Times New Roman" w:eastAsia="宋体"/>
      <w:bCs/>
      <w:color w:val="000000"/>
      <w:kern w:val="44"/>
      <w:sz w:val="28"/>
      <w:szCs w:val="44"/>
    </w:rPr>
  </w:style>
  <w:style w:type="paragraph" w:styleId="4">
    <w:name w:val="heading 2"/>
    <w:basedOn w:val="1"/>
    <w:next w:val="3"/>
    <w:link w:val="19"/>
    <w:semiHidden/>
    <w:unhideWhenUsed/>
    <w:qFormat/>
    <w:uiPriority w:val="9"/>
    <w:pPr>
      <w:keepNext/>
      <w:keepLines/>
      <w:spacing w:before="240" w:after="240"/>
      <w:ind w:firstLine="0" w:firstLineChars="0"/>
      <w:outlineLvl w:val="1"/>
    </w:pPr>
    <w:rPr>
      <w:rFonts w:ascii="Times New Roman" w:hAnsi="Times New Roman" w:cs="Times New Roman" w:eastAsia="宋体"/>
      <w:bCs/>
      <w:color w:val="000000"/>
      <w:szCs w:val="32"/>
    </w:rPr>
  </w:style>
  <w:style w:type="paragraph" w:styleId="5">
    <w:name w:val="heading 3"/>
    <w:basedOn w:val="3"/>
    <w:next w:val="3"/>
    <w:link w:val="3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cs="Times New Roman" w:eastAsia="宋体"/>
      <w:b/>
      <w:bCs/>
      <w:color w:val="000000"/>
      <w:sz w:val="32"/>
      <w:szCs w:val="32"/>
    </w:rPr>
  </w:style>
  <w:style w:type="character" w:default="1" w:styleId="15">
    <w:name w:val="Default Paragraph Font"/>
    <w:semiHidden/>
    <w:unhideWhenUsed/>
    <w:qFormat/>
    <w:uiPriority w:val="1"/>
    <w:rPr>
      <w:rFonts w:ascii="Times New Roman" w:hAnsi="Times New Roman" w:cs="Times New Roman" w:eastAsia="宋体"/>
      <w:color w:val="000000"/>
    </w:rPr>
  </w:style>
  <w:style w:type="table" w:default="1" w:styleId="13">
    <w:name w:val="Normal Table"/>
    <w:semiHidden/>
    <w:unhideWhenUsed/>
    <w:qFormat/>
    <w:uiPriority w:val="99"/>
    <w:rPr>
      <w:rFonts w:ascii="Times New Roman" w:hAnsi="Times New Roman" w:cs="Times New Roman" w:eastAsia="宋体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="宋体"/>
      <w:color w:val="000000"/>
      <w:kern w:val="2"/>
      <w:sz w:val="24"/>
      <w:szCs w:val="24"/>
      <w:lang w:val="en-US" w:eastAsia="zh-CN" w:bidi="ar-SA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cs="Times New Roman" w:eastAsia="宋体"/>
      <w:color w:val="000000"/>
    </w:rPr>
  </w:style>
  <w:style w:type="paragraph" w:styleId="7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</w:pPr>
    <w:rPr>
      <w:rFonts w:ascii="Times New Roman" w:hAnsi="Times New Roman" w:cs="Times New Roman" w:eastAsia="宋体"/>
      <w:color w:val="000000"/>
      <w:sz w:val="18"/>
      <w:szCs w:val="18"/>
    </w:rPr>
  </w:style>
  <w:style w:type="paragraph" w:styleId="8">
    <w:name w:val="header"/>
    <w:basedOn w:val="1"/>
    <w:link w:val="28"/>
    <w:unhideWhenUsed/>
    <w:qFormat/>
    <w:uiPriority w:val="99"/>
    <w:pPr>
      <w:tabs>
        <w:tab w:val="center" w:pos="4153"/>
        <w:tab w:val="right" w:pos="8306"/>
      </w:tabs>
      <w:jc w:val="center"/>
    </w:pPr>
    <w:rPr>
      <w:rFonts w:ascii="Times New Roman" w:hAnsi="Times New Roman" w:cs="Times New Roman" w:eastAsia="宋体"/>
      <w:color w:val="000000"/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rPr>
      <w:rFonts w:ascii="Times New Roman" w:hAnsi="Times New Roman" w:cs="Times New Roman" w:eastAsia="宋体"/>
      <w:color w:val="000000"/>
    </w:rPr>
  </w:style>
  <w:style w:type="paragraph" w:styleId="10">
    <w:name w:val="Subtitle"/>
    <w:basedOn w:val="1"/>
    <w:next w:val="1"/>
    <w:link w:val="21"/>
    <w:qFormat/>
    <w:uiPriority w:val="11"/>
    <w:pPr>
      <w:ind w:firstLine="0" w:firstLineChars="0"/>
      <w:outlineLvl w:val="1"/>
    </w:pPr>
    <w:rPr>
      <w:rFonts w:ascii="Times New Roman" w:hAnsi="Times New Roman" w:cs="Times New Roman" w:eastAsia="宋体"/>
      <w:bCs/>
      <w:color w:val="000000"/>
      <w:kern w:val="28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cs="Times New Roman" w:eastAsia="宋体"/>
      <w:color w:val="000000"/>
    </w:rPr>
  </w:style>
  <w:style w:type="paragraph" w:styleId="12">
    <w:name w:val="Title"/>
    <w:basedOn w:val="1"/>
    <w:next w:val="1"/>
    <w:link w:val="20"/>
    <w:qFormat/>
    <w:uiPriority w:val="10"/>
    <w:pPr>
      <w:spacing w:before="600" w:after="600"/>
      <w:ind w:firstLine="0" w:firstLineChars="0"/>
      <w:jc w:val="center"/>
      <w:outlineLvl w:val="0"/>
    </w:pPr>
    <w:rPr>
      <w:rFonts w:ascii="Times New Roman" w:hAnsi="Times New Roman" w:cs="Times New Roman" w:eastAsia="宋体"/>
      <w:bCs/>
      <w:color w:val="000000"/>
      <w:sz w:val="32"/>
      <w:szCs w:val="32"/>
    </w:rPr>
  </w:style>
  <w:style w:type="table" w:styleId="14">
    <w:name w:val="Table Grid"/>
    <w:basedOn w:val="13"/>
    <w:qFormat/>
    <w:uiPriority w:val="0"/>
    <w:rPr>
      <w:rFonts w:ascii="Times New Roman" w:hAnsi="Times New Roman" w:cs="Times New Roman" w:eastAsia="宋体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rFonts w:ascii="Times New Roman" w:hAnsi="Times New Roman" w:cs="Times New Roman" w:eastAsia="宋体"/>
      <w:color w:val="000000"/>
      <w:u w:val="single"/>
      <w14:textFill>
        <w14:solidFill>
          <w14:schemeClr w14:val="hlink"/>
        </w14:solidFill>
      </w14:textFill>
    </w:rPr>
  </w:style>
  <w:style w:type="paragraph" w:styleId="17">
    <w:name w:val="No Spacing"/>
    <w:qFormat/>
    <w:uiPriority w:val="1"/>
    <w:pPr>
      <w:widowControl w:val="0"/>
      <w:adjustRightInd w:val="0"/>
      <w:snapToGrid w:val="0"/>
      <w:jc w:val="center"/>
    </w:pPr>
    <w:rPr>
      <w:rFonts w:ascii="Times New Roman" w:hAnsi="Times New Roman" w:cs="Times New Roman" w:eastAsia="宋体"/>
      <w:color w:val="000000"/>
      <w:kern w:val="2"/>
      <w:sz w:val="21"/>
      <w:szCs w:val="24"/>
      <w:lang w:val="en-US" w:eastAsia="zh-CN" w:bidi="ar-SA"/>
    </w:rPr>
  </w:style>
  <w:style w:type="character" w:customStyle="1" w:styleId="18">
    <w:name w:val="标题 1 Char"/>
    <w:basedOn w:val="15"/>
    <w:link w:val="2"/>
    <w:qFormat/>
    <w:uiPriority w:val="9"/>
    <w:rPr>
      <w:rFonts w:ascii="Times New Roman" w:hAnsi="Times New Roman" w:cs="Times New Roman" w:eastAsia="宋体"/>
      <w:bCs/>
      <w:color w:val="000000"/>
      <w:kern w:val="44"/>
      <w:sz w:val="28"/>
      <w:szCs w:val="44"/>
    </w:rPr>
  </w:style>
  <w:style w:type="character" w:customStyle="1" w:styleId="19">
    <w:name w:val="标题 2 Char"/>
    <w:basedOn w:val="15"/>
    <w:link w:val="4"/>
    <w:semiHidden/>
    <w:qFormat/>
    <w:uiPriority w:val="9"/>
    <w:rPr>
      <w:rFonts w:ascii="Times New Roman" w:hAnsi="Times New Roman" w:cs="Times New Roman" w:eastAsia="宋体"/>
      <w:bCs/>
      <w:color w:val="000000"/>
      <w:sz w:val="24"/>
      <w:szCs w:val="32"/>
    </w:rPr>
  </w:style>
  <w:style w:type="character" w:customStyle="1" w:styleId="20">
    <w:name w:val="标题 Char"/>
    <w:basedOn w:val="15"/>
    <w:link w:val="12"/>
    <w:qFormat/>
    <w:uiPriority w:val="10"/>
    <w:rPr>
      <w:rFonts w:ascii="Times New Roman" w:hAnsi="Times New Roman" w:cs="Times New Roman" w:eastAsia="宋体"/>
      <w:bCs/>
      <w:color w:val="000000"/>
      <w:sz w:val="32"/>
      <w:szCs w:val="32"/>
    </w:rPr>
  </w:style>
  <w:style w:type="character" w:customStyle="1" w:styleId="21">
    <w:name w:val="副标题 Char"/>
    <w:basedOn w:val="15"/>
    <w:link w:val="10"/>
    <w:qFormat/>
    <w:uiPriority w:val="11"/>
    <w:rPr>
      <w:rFonts w:ascii="Times New Roman" w:hAnsi="Times New Roman" w:cs="Times New Roman" w:eastAsia="宋体"/>
      <w:bCs/>
      <w:color w:val="000000"/>
      <w:kern w:val="28"/>
      <w:sz w:val="24"/>
      <w:szCs w:val="32"/>
    </w:rPr>
  </w:style>
  <w:style w:type="paragraph" w:customStyle="1" w:styleId="22">
    <w:name w:val="大标题"/>
    <w:basedOn w:val="1"/>
    <w:link w:val="23"/>
    <w:qFormat/>
    <w:uiPriority w:val="0"/>
    <w:pPr>
      <w:spacing w:before="600" w:after="600"/>
      <w:ind w:firstLine="0" w:firstLineChars="0"/>
      <w:jc w:val="center"/>
    </w:pPr>
    <w:rPr>
      <w:rFonts w:ascii="Times New Roman" w:hAnsi="Times New Roman" w:cs="Times New Roman" w:eastAsia="宋体"/>
      <w:color w:val="000000"/>
      <w:sz w:val="32"/>
    </w:rPr>
  </w:style>
  <w:style w:type="character" w:customStyle="1" w:styleId="23">
    <w:name w:val="大标题 Char"/>
    <w:basedOn w:val="15"/>
    <w:link w:val="22"/>
    <w:qFormat/>
    <w:uiPriority w:val="0"/>
    <w:rPr>
      <w:rFonts w:ascii="Times New Roman" w:hAnsi="Times New Roman" w:cs="Times New Roman" w:eastAsia="宋体"/>
      <w:color w:val="000000"/>
      <w:sz w:val="32"/>
      <w:szCs w:val="24"/>
    </w:rPr>
  </w:style>
  <w:style w:type="paragraph" w:customStyle="1" w:styleId="24">
    <w:name w:val="一级标题"/>
    <w:basedOn w:val="22"/>
    <w:link w:val="25"/>
    <w:qFormat/>
    <w:uiPriority w:val="0"/>
    <w:pPr>
      <w:spacing w:line="400" w:lineRule="exact"/>
    </w:pPr>
    <w:rPr>
      <w:rFonts w:ascii="Times New Roman" w:hAnsi="Times New Roman" w:cs="Times New Roman" w:eastAsia="宋体"/>
      <w:color w:val="000000"/>
      <w:sz w:val="30"/>
    </w:rPr>
  </w:style>
  <w:style w:type="character" w:customStyle="1" w:styleId="25">
    <w:name w:val="一级标题 Char"/>
    <w:basedOn w:val="23"/>
    <w:link w:val="24"/>
    <w:qFormat/>
    <w:uiPriority w:val="0"/>
    <w:rPr>
      <w:rFonts w:ascii="Times New Roman" w:hAnsi="Times New Roman" w:cs="Times New Roman" w:eastAsia="宋体"/>
      <w:color w:val="000000"/>
      <w:sz w:val="30"/>
      <w:szCs w:val="24"/>
    </w:rPr>
  </w:style>
  <w:style w:type="paragraph" w:customStyle="1" w:styleId="26">
    <w:name w:val="二级标题"/>
    <w:basedOn w:val="24"/>
    <w:link w:val="27"/>
    <w:qFormat/>
    <w:uiPriority w:val="0"/>
    <w:pPr>
      <w:spacing w:before="360" w:after="360"/>
      <w:jc w:val="left"/>
    </w:pPr>
    <w:rPr>
      <w:rFonts w:ascii="Times New Roman" w:hAnsi="Times New Roman" w:cs="Times New Roman" w:eastAsia="宋体"/>
      <w:color w:val="000000"/>
      <w:sz w:val="28"/>
    </w:rPr>
  </w:style>
  <w:style w:type="character" w:customStyle="1" w:styleId="27">
    <w:name w:val="二级标题 Char"/>
    <w:basedOn w:val="25"/>
    <w:link w:val="26"/>
    <w:qFormat/>
    <w:uiPriority w:val="0"/>
    <w:rPr>
      <w:rFonts w:ascii="Times New Roman" w:hAnsi="Times New Roman" w:cs="Times New Roman" w:eastAsia="宋体"/>
      <w:color w:val="000000"/>
      <w:sz w:val="28"/>
      <w:szCs w:val="24"/>
    </w:rPr>
  </w:style>
  <w:style w:type="character" w:customStyle="1" w:styleId="28">
    <w:name w:val="页眉 Char"/>
    <w:basedOn w:val="15"/>
    <w:link w:val="8"/>
    <w:autoRedefine/>
    <w:qFormat/>
    <w:uiPriority w:val="99"/>
    <w:rPr>
      <w:rFonts w:ascii="Times New Roman" w:hAnsi="Times New Roman" w:cs="Times New Roman" w:eastAsia="宋体"/>
      <w:color w:val="000000"/>
      <w:sz w:val="18"/>
      <w:szCs w:val="18"/>
    </w:rPr>
  </w:style>
  <w:style w:type="character" w:customStyle="1" w:styleId="29">
    <w:name w:val="页脚 Char"/>
    <w:basedOn w:val="15"/>
    <w:link w:val="7"/>
    <w:qFormat/>
    <w:uiPriority w:val="99"/>
    <w:rPr>
      <w:rFonts w:ascii="Times New Roman" w:hAnsi="Times New Roman" w:cs="Times New Roman" w:eastAsia="宋体"/>
      <w:color w:val="000000"/>
      <w:sz w:val="18"/>
      <w:szCs w:val="18"/>
    </w:rPr>
  </w:style>
  <w:style w:type="paragraph" w:customStyle="1" w:styleId="30">
    <w:name w:val="三级标题"/>
    <w:basedOn w:val="26"/>
    <w:link w:val="32"/>
    <w:qFormat/>
    <w:uiPriority w:val="0"/>
    <w:pPr>
      <w:spacing w:before="240" w:after="240"/>
    </w:pPr>
    <w:rPr>
      <w:rFonts w:ascii="Times New Roman" w:hAnsi="Times New Roman" w:cs="Times New Roman" w:eastAsia="宋体"/>
      <w:color w:val="000000"/>
      <w:sz w:val="24"/>
    </w:rPr>
  </w:style>
  <w:style w:type="paragraph" w:customStyle="1" w:styleId="31">
    <w:name w:val="四级标题"/>
    <w:basedOn w:val="30"/>
    <w:link w:val="34"/>
    <w:autoRedefine/>
    <w:qFormat/>
    <w:uiPriority w:val="0"/>
    <w:pPr>
      <w:spacing w:before="120" w:after="120"/>
    </w:pPr>
    <w:rPr>
      <w:rFonts w:ascii="Times New Roman" w:hAnsi="Times New Roman" w:cs="Times New Roman" w:eastAsia="宋体"/>
      <w:color w:val="000000"/>
    </w:rPr>
  </w:style>
  <w:style w:type="character" w:customStyle="1" w:styleId="32">
    <w:name w:val="三级标题 Char"/>
    <w:basedOn w:val="15"/>
    <w:link w:val="30"/>
    <w:autoRedefine/>
    <w:qFormat/>
    <w:uiPriority w:val="0"/>
    <w:rPr>
      <w:rFonts w:ascii="Times New Roman" w:hAnsi="Times New Roman" w:cs="Times New Roman" w:eastAsia="宋体"/>
      <w:color w:val="000000"/>
      <w:sz w:val="24"/>
      <w:szCs w:val="24"/>
    </w:rPr>
  </w:style>
  <w:style w:type="paragraph" w:customStyle="1" w:styleId="33">
    <w:name w:val="图表题"/>
    <w:basedOn w:val="1"/>
    <w:link w:val="35"/>
    <w:qFormat/>
    <w:uiPriority w:val="0"/>
    <w:pPr>
      <w:spacing w:before="100" w:beforeLines="100" w:after="50" w:afterLines="50"/>
      <w:ind w:firstLine="0" w:firstLineChars="0"/>
      <w:jc w:val="center"/>
    </w:pPr>
    <w:rPr>
      <w:rFonts w:ascii="Times New Roman" w:hAnsi="Times New Roman" w:cs="Times New Roman" w:eastAsia="宋体"/>
      <w:color w:val="000000"/>
      <w:sz w:val="21"/>
    </w:rPr>
  </w:style>
  <w:style w:type="character" w:customStyle="1" w:styleId="34">
    <w:name w:val="四级标题 Char"/>
    <w:basedOn w:val="32"/>
    <w:link w:val="31"/>
    <w:qFormat/>
    <w:uiPriority w:val="0"/>
    <w:rPr>
      <w:rFonts w:ascii="Times New Roman" w:hAnsi="Times New Roman" w:cs="Times New Roman" w:eastAsia="宋体"/>
      <w:color w:val="000000"/>
      <w:sz w:val="24"/>
      <w:szCs w:val="24"/>
    </w:rPr>
  </w:style>
  <w:style w:type="character" w:customStyle="1" w:styleId="35">
    <w:name w:val="图表题 Char"/>
    <w:basedOn w:val="15"/>
    <w:link w:val="33"/>
    <w:qFormat/>
    <w:uiPriority w:val="0"/>
    <w:rPr>
      <w:rFonts w:ascii="Times New Roman" w:hAnsi="Times New Roman" w:cs="Times New Roman" w:eastAsia="宋体"/>
      <w:color w:val="000000"/>
      <w:szCs w:val="24"/>
    </w:rPr>
  </w:style>
  <w:style w:type="paragraph" w:customStyle="1" w:styleId="36">
    <w:name w:val="MTDisplayEquation"/>
    <w:basedOn w:val="1"/>
    <w:next w:val="1"/>
    <w:link w:val="37"/>
    <w:qFormat/>
    <w:uiPriority w:val="0"/>
    <w:pPr>
      <w:tabs>
        <w:tab w:val="center" w:pos="4160"/>
        <w:tab w:val="right" w:pos="8300"/>
      </w:tabs>
      <w:ind w:firstLine="480"/>
    </w:pPr>
    <w:rPr>
      <w:rFonts w:ascii="Times New Roman" w:hAnsi="Times New Roman" w:cs="Times New Roman" w:eastAsia="宋体"/>
      <w:color w:val="000000"/>
    </w:rPr>
  </w:style>
  <w:style w:type="character" w:customStyle="1" w:styleId="37">
    <w:name w:val="MTDisplayEquation Char"/>
    <w:basedOn w:val="15"/>
    <w:link w:val="36"/>
    <w:qFormat/>
    <w:uiPriority w:val="0"/>
    <w:rPr>
      <w:rFonts w:ascii="Times New Roman" w:hAnsi="Times New Roman" w:cs="Times New Roman" w:eastAsia="宋体"/>
      <w:color w:val="000000"/>
      <w:sz w:val="24"/>
      <w:szCs w:val="24"/>
    </w:rPr>
  </w:style>
  <w:style w:type="paragraph" w:styleId="38">
    <w:name w:val="List Paragraph"/>
    <w:basedOn w:val="1"/>
    <w:qFormat/>
    <w:uiPriority w:val="34"/>
    <w:pPr>
      <w:ind w:firstLine="420"/>
    </w:pPr>
    <w:rPr>
      <w:rFonts w:ascii="Times New Roman" w:hAnsi="Times New Roman" w:cs="Times New Roman" w:eastAsia="宋体"/>
      <w:color w:val="000000"/>
    </w:rPr>
  </w:style>
  <w:style w:type="character" w:customStyle="1" w:styleId="39">
    <w:name w:val="标题 3 Char"/>
    <w:basedOn w:val="15"/>
    <w:link w:val="5"/>
    <w:semiHidden/>
    <w:qFormat/>
    <w:uiPriority w:val="9"/>
    <w:rPr>
      <w:rFonts w:ascii="Times New Roman" w:hAnsi="Times New Roman" w:cs="Times New Roman" w:eastAsia="宋体"/>
      <w:b/>
      <w:bCs/>
      <w:color w:val="00000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63" Type="http://schemas.openxmlformats.org/officeDocument/2006/relationships/fontTable" Target="fontTable.xml"/><Relationship Id="rId561" Type="http://schemas.openxmlformats.org/officeDocument/2006/relationships/numbering" Target="numbering.xml"/><Relationship Id="rId2" Type="http://schemas.openxmlformats.org/officeDocument/2006/relationships/settings" Target="settings.xml"/><Relationship Id="rId12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in\Desktop\&#35838;&#31243;\&#35770;&#25991;&#20889;&#20316;\&#30333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白</Template>
  <Pages>42</Pages>
  <Words>762</Words>
  <Characters>968</Characters>
  <Lines>199</Lines>
  <Paragraphs>56</Paragraphs>
  <TotalTime>15</TotalTime>
  <ScaleCrop>false</ScaleCrop>
  <LinksUpToDate>false</LinksUpToDate>
  <CharactersWithSpaces>1049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2016-10-10T13:06:00Z</dcterms:created>
  <dc:creator>win</dc:creator>
  <cp:lastModifiedBy>牵绊sunset1381639991</cp:lastModifiedBy>
  <cp:lastPrinted>2016-10-10T13:07:00Z</cp:lastPrinted>
  <dcterms:modified xsi:type="dcterms:W3CDTF">2025-06-01T07:20:23Z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2052-12.1.0.21171</vt:lpwstr>
  </property>
  <property fmtid="{D5CDD505-2E9C-101B-9397-08002B2CF9AE}" pid="4" name="ICV">
    <vt:lpwstr>12B59478623C4D60BFDC9E01650AB331_13</vt:lpwstr>
  </property>
  <property fmtid="{D5CDD505-2E9C-101B-9397-08002B2CF9AE}" pid="5" name="KSOTemplateDocerSaveRecord">
    <vt:lpwstr>eyJoZGlkIjoiZjVhNGJiMWVmZTg4ZjFhYWZhYWFiMzBkODkwYWRkZmUiLCJ1c2VySWQiOiI2MTEyNTY3In0=</vt:lpwstr>
  </property>
</Properties>
</file>